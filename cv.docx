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F409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880"/>
        <w:gridCol w:w="142"/>
        <w:gridCol w:w="284"/>
        <w:gridCol w:w="141"/>
        <w:gridCol w:w="2130"/>
        <w:gridCol w:w="23"/>
        <w:gridCol w:w="399"/>
        <w:gridCol w:w="142"/>
        <w:gridCol w:w="805"/>
        <w:gridCol w:w="284"/>
        <w:gridCol w:w="1037"/>
        <w:gridCol w:w="142"/>
        <w:gridCol w:w="2381"/>
      </w:tblGrid>
      <w:tr w:rsidR="00AD0DDD" w14:paraId="5787A174" w14:textId="77777777" w:rsidTr="005E09DE">
        <w:trPr>
          <w:trHeight w:val="1810"/>
        </w:trPr>
        <w:tc>
          <w:tcPr>
            <w:tcW w:w="10790" w:type="dxa"/>
            <w:gridSpan w:val="13"/>
            <w:tcBorders>
              <w:bottom w:val="single" w:sz="24" w:space="0" w:color="2C3B57" w:themeColor="text2"/>
            </w:tcBorders>
          </w:tcPr>
          <w:p w14:paraId="0141B7DE" w14:textId="09464662" w:rsidR="00AD0DDD" w:rsidRPr="0088087E" w:rsidRDefault="0088087E" w:rsidP="00DF1CB4">
            <w:pPr>
              <w:pStyle w:val="Heading1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 w:cstheme="minorHAnsi"/>
              </w:rPr>
              <w:t>Phạm</w:t>
            </w:r>
            <w:r>
              <w:rPr>
                <w:rFonts w:asciiTheme="minorHAnsi" w:hAnsiTheme="minorHAnsi"/>
                <w:lang w:val="vi-VN"/>
              </w:rPr>
              <w:t xml:space="preserve"> DUY HẢI </w:t>
            </w:r>
          </w:p>
          <w:p w14:paraId="03E8597D" w14:textId="77777777" w:rsidR="00DE4053" w:rsidRPr="00DE4053" w:rsidRDefault="00DE4053" w:rsidP="00DE4053">
            <w:pPr>
              <w:pStyle w:val="Heading2"/>
            </w:pPr>
            <w:r w:rsidRPr="00DE4053">
              <w:rPr>
                <w:lang w:val="en"/>
              </w:rPr>
              <w:t>CV Apply for a job</w:t>
            </w:r>
          </w:p>
          <w:p w14:paraId="513774C6" w14:textId="4F7FE15C" w:rsidR="00AD0DDD" w:rsidRPr="00AD0DDD" w:rsidRDefault="00AD0DDD" w:rsidP="00DF1CB4">
            <w:pPr>
              <w:pStyle w:val="Heading2"/>
            </w:pPr>
          </w:p>
        </w:tc>
      </w:tr>
      <w:tr w:rsidR="00AD0DDD" w14:paraId="6BDA2BE6" w14:textId="77777777" w:rsidTr="005E09DE">
        <w:trPr>
          <w:trHeight w:val="149"/>
        </w:trPr>
        <w:tc>
          <w:tcPr>
            <w:tcW w:w="10790" w:type="dxa"/>
            <w:gridSpan w:val="13"/>
            <w:tcBorders>
              <w:top w:val="single" w:sz="24" w:space="0" w:color="2C3B57" w:themeColor="text2"/>
            </w:tcBorders>
            <w:vAlign w:val="center"/>
          </w:tcPr>
          <w:p w14:paraId="0949B610" w14:textId="77777777" w:rsidR="00AD0DDD" w:rsidRDefault="00AD0DDD" w:rsidP="00DF1CB4"/>
        </w:tc>
      </w:tr>
      <w:tr w:rsidR="00F56BAC" w14:paraId="4190879F" w14:textId="77777777" w:rsidTr="00F56BAC">
        <w:trPr>
          <w:gridBefore w:val="1"/>
          <w:gridAfter w:val="1"/>
          <w:wBefore w:w="2880" w:type="dxa"/>
          <w:wAfter w:w="2381" w:type="dxa"/>
          <w:trHeight w:val="314"/>
        </w:trPr>
        <w:tc>
          <w:tcPr>
            <w:tcW w:w="142" w:type="dxa"/>
            <w:vAlign w:val="center"/>
          </w:tcPr>
          <w:p w14:paraId="2BD2F737" w14:textId="77777777" w:rsidR="00F56BAC" w:rsidRPr="00D06709" w:rsidRDefault="00F56BAC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5762B8BE" w14:textId="77777777" w:rsidR="00F56BAC" w:rsidRPr="00DF1CB4" w:rsidRDefault="00F56BAC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14:paraId="015640F8" w14:textId="77777777" w:rsidR="00F56BAC" w:rsidRPr="00D06709" w:rsidRDefault="00F56BAC" w:rsidP="00DF1CB4"/>
        </w:tc>
        <w:tc>
          <w:tcPr>
            <w:tcW w:w="2130" w:type="dxa"/>
            <w:vAlign w:val="center"/>
          </w:tcPr>
          <w:p w14:paraId="65072BCE" w14:textId="793DB3DD" w:rsidR="00F56BAC" w:rsidRPr="00FA4DB0" w:rsidRDefault="00F56BAC" w:rsidP="00DF1CB4">
            <w:r>
              <w:t>0968171243</w:t>
            </w:r>
          </w:p>
        </w:tc>
        <w:tc>
          <w:tcPr>
            <w:tcW w:w="23" w:type="dxa"/>
            <w:vAlign w:val="center"/>
          </w:tcPr>
          <w:p w14:paraId="5F286323" w14:textId="77777777" w:rsidR="00F56BAC" w:rsidRDefault="00F56BAC" w:rsidP="00DF1CB4"/>
        </w:tc>
        <w:tc>
          <w:tcPr>
            <w:tcW w:w="399" w:type="dxa"/>
            <w:shd w:val="clear" w:color="auto" w:fill="2C3B57" w:themeFill="text2"/>
            <w:vAlign w:val="center"/>
          </w:tcPr>
          <w:p w14:paraId="2B703133" w14:textId="77777777" w:rsidR="00F56BAC" w:rsidRPr="00DF1CB4" w:rsidRDefault="00F56BAC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142" w:type="dxa"/>
            <w:vAlign w:val="center"/>
          </w:tcPr>
          <w:p w14:paraId="0A1C3232" w14:textId="77777777" w:rsidR="00F56BAC" w:rsidRDefault="00F56BAC" w:rsidP="00DF1CB4"/>
        </w:tc>
        <w:tc>
          <w:tcPr>
            <w:tcW w:w="2126" w:type="dxa"/>
            <w:gridSpan w:val="3"/>
            <w:vAlign w:val="center"/>
          </w:tcPr>
          <w:p w14:paraId="6DD1CBCC" w14:textId="77777777" w:rsidR="00F56BAC" w:rsidRDefault="00F56BAC" w:rsidP="00DF1CB4">
            <w:pPr>
              <w:rPr>
                <w:lang w:val="vi-VN"/>
              </w:rPr>
            </w:pPr>
            <w:proofErr w:type="spellStart"/>
            <w:proofErr w:type="gramStart"/>
            <w:r>
              <w:t>Paulpogbahai</w:t>
            </w:r>
            <w:proofErr w:type="spellEnd"/>
            <w:r>
              <w:rPr>
                <w:lang w:val="vi-VN"/>
              </w:rPr>
              <w:t>@</w:t>
            </w:r>
            <w:proofErr w:type="gramEnd"/>
          </w:p>
          <w:p w14:paraId="76BE5245" w14:textId="223BDE74" w:rsidR="00F56BAC" w:rsidRPr="009D1236" w:rsidRDefault="00F56BAC" w:rsidP="00DF1CB4">
            <w:pPr>
              <w:rPr>
                <w:lang w:val="vi-VN"/>
              </w:rPr>
            </w:pPr>
            <w:r>
              <w:rPr>
                <w:lang w:val="vi-VN"/>
              </w:rPr>
              <w:t>gmail.com</w:t>
            </w:r>
          </w:p>
        </w:tc>
        <w:tc>
          <w:tcPr>
            <w:tcW w:w="142" w:type="dxa"/>
            <w:vAlign w:val="center"/>
          </w:tcPr>
          <w:p w14:paraId="7E67246A" w14:textId="77777777" w:rsidR="00F56BAC" w:rsidRDefault="00F56BAC" w:rsidP="00DF1CB4"/>
        </w:tc>
      </w:tr>
      <w:tr w:rsidR="00AD0DDD" w14:paraId="51944EBE" w14:textId="77777777" w:rsidTr="005E09DE">
        <w:trPr>
          <w:trHeight w:val="161"/>
        </w:trPr>
        <w:tc>
          <w:tcPr>
            <w:tcW w:w="10790" w:type="dxa"/>
            <w:gridSpan w:val="13"/>
            <w:tcBorders>
              <w:bottom w:val="single" w:sz="24" w:space="0" w:color="CADEE5" w:themeColor="background2"/>
            </w:tcBorders>
            <w:vAlign w:val="center"/>
          </w:tcPr>
          <w:p w14:paraId="60AFC137" w14:textId="77777777" w:rsidR="00AD0DDD" w:rsidRDefault="00AD0DDD" w:rsidP="00DF1CB4"/>
        </w:tc>
      </w:tr>
      <w:tr w:rsidR="00560EA0" w14:paraId="043701D2" w14:textId="77777777" w:rsidTr="005E09DE">
        <w:trPr>
          <w:trHeight w:val="174"/>
        </w:trPr>
        <w:tc>
          <w:tcPr>
            <w:tcW w:w="6946" w:type="dxa"/>
            <w:gridSpan w:val="9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419DC137" w14:textId="7DEBCB7F" w:rsidR="00560EA0" w:rsidRPr="00D30C9D" w:rsidRDefault="00D30C9D" w:rsidP="00DF1CB4">
            <w:pPr>
              <w:pStyle w:val="Heading3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 w:cstheme="minorHAnsi"/>
              </w:rPr>
              <w:t>Hồ</w:t>
            </w:r>
            <w:r>
              <w:rPr>
                <w:rFonts w:asciiTheme="minorHAnsi" w:hAnsiTheme="minorHAnsi"/>
                <w:lang w:val="vi-VN"/>
              </w:rPr>
              <w:t xml:space="preserve"> sơ </w:t>
            </w:r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5C0A2DED" w14:textId="77777777" w:rsidR="00560EA0" w:rsidRDefault="00560EA0" w:rsidP="00DF1CB4"/>
        </w:tc>
        <w:tc>
          <w:tcPr>
            <w:tcW w:w="3560" w:type="dxa"/>
            <w:gridSpan w:val="3"/>
            <w:tcBorders>
              <w:top w:val="single" w:sz="24" w:space="0" w:color="CADEE5" w:themeColor="background2"/>
            </w:tcBorders>
            <w:vAlign w:val="bottom"/>
          </w:tcPr>
          <w:p w14:paraId="0D90B9DD" w14:textId="77777777" w:rsidR="00560EA0" w:rsidRDefault="00560EA0" w:rsidP="00DF1CB4"/>
        </w:tc>
      </w:tr>
      <w:tr w:rsidR="00560EA0" w14:paraId="0161C28C" w14:textId="77777777" w:rsidTr="005E09DE">
        <w:trPr>
          <w:trHeight w:val="426"/>
        </w:trPr>
        <w:tc>
          <w:tcPr>
            <w:tcW w:w="6946" w:type="dxa"/>
            <w:gridSpan w:val="9"/>
            <w:vMerge/>
            <w:tcBorders>
              <w:bottom w:val="single" w:sz="8" w:space="0" w:color="2C3B57" w:themeColor="text2"/>
            </w:tcBorders>
            <w:vAlign w:val="bottom"/>
          </w:tcPr>
          <w:p w14:paraId="4D4D810C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14:paraId="315C8632" w14:textId="77777777" w:rsidR="00560EA0" w:rsidRDefault="00560EA0" w:rsidP="00DF1CB4"/>
        </w:tc>
        <w:tc>
          <w:tcPr>
            <w:tcW w:w="3560" w:type="dxa"/>
            <w:gridSpan w:val="3"/>
            <w:shd w:val="clear" w:color="auto" w:fill="CADEE5" w:themeFill="background2"/>
            <w:vAlign w:val="bottom"/>
          </w:tcPr>
          <w:p w14:paraId="45950807" w14:textId="77777777" w:rsidR="00560EA0" w:rsidRDefault="005D7B10" w:rsidP="00DF1CB4">
            <w:pPr>
              <w:pStyle w:val="Heading3"/>
            </w:pPr>
            <w:sdt>
              <w:sdtPr>
                <w:id w:val="-2075571490"/>
                <w:placeholder>
                  <w:docPart w:val="B0ED991196D84EB3BED4956542164448"/>
                </w:placeholder>
                <w:temporary/>
                <w:showingPlcHdr/>
                <w15:appearance w15:val="hidden"/>
              </w:sdtPr>
              <w:sdtEndPr/>
              <w:sdtContent>
                <w:r w:rsidR="002D3AB8" w:rsidRPr="00AD0DDD">
                  <w:t>Education</w:t>
                </w:r>
              </w:sdtContent>
            </w:sdt>
          </w:p>
        </w:tc>
      </w:tr>
      <w:tr w:rsidR="00AD6FA4" w14:paraId="33507A65" w14:textId="77777777" w:rsidTr="005E09DE">
        <w:trPr>
          <w:trHeight w:val="1684"/>
        </w:trPr>
        <w:tc>
          <w:tcPr>
            <w:tcW w:w="6946" w:type="dxa"/>
            <w:gridSpan w:val="9"/>
            <w:tcBorders>
              <w:top w:val="single" w:sz="8" w:space="0" w:color="2C3B57" w:themeColor="text2"/>
            </w:tcBorders>
          </w:tcPr>
          <w:p w14:paraId="69210DE9" w14:textId="77777777" w:rsidR="00AD6FA4" w:rsidRPr="009A6DA9" w:rsidRDefault="00AB12C9" w:rsidP="00DF1CB4">
            <w:pPr>
              <w:pStyle w:val="Text"/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9A6DA9">
              <w:rPr>
                <w:b/>
                <w:bCs/>
                <w:i/>
                <w:iCs/>
              </w:rPr>
              <w:t>Họ</w:t>
            </w:r>
            <w:proofErr w:type="spellEnd"/>
            <w:r w:rsidRPr="009A6DA9">
              <w:rPr>
                <w:b/>
                <w:bCs/>
                <w:i/>
                <w:iCs/>
                <w:lang w:val="vi-VN"/>
              </w:rPr>
              <w:t xml:space="preserve"> và </w:t>
            </w:r>
            <w:proofErr w:type="gramStart"/>
            <w:r w:rsidRPr="009A6DA9">
              <w:rPr>
                <w:b/>
                <w:bCs/>
                <w:i/>
                <w:iCs/>
                <w:lang w:val="vi-VN"/>
              </w:rPr>
              <w:t xml:space="preserve">tên </w:t>
            </w:r>
            <w:r w:rsidR="008C34A0" w:rsidRPr="009A6DA9">
              <w:rPr>
                <w:b/>
                <w:bCs/>
                <w:i/>
                <w:iCs/>
                <w:lang w:val="vi-VN"/>
              </w:rPr>
              <w:t>:</w:t>
            </w:r>
            <w:proofErr w:type="gramEnd"/>
            <w:r w:rsidR="008C34A0" w:rsidRPr="009A6DA9">
              <w:rPr>
                <w:b/>
                <w:bCs/>
                <w:i/>
                <w:iCs/>
                <w:lang w:val="vi-VN"/>
              </w:rPr>
              <w:t xml:space="preserve"> Phạm Duy Hải </w:t>
            </w:r>
          </w:p>
          <w:p w14:paraId="5E5633D5" w14:textId="77777777" w:rsidR="008C34A0" w:rsidRPr="009A6DA9" w:rsidRDefault="008C34A0" w:rsidP="00DF1CB4">
            <w:pPr>
              <w:pStyle w:val="Text"/>
              <w:rPr>
                <w:b/>
                <w:bCs/>
                <w:i/>
                <w:iCs/>
                <w:lang w:val="vi-VN"/>
              </w:rPr>
            </w:pPr>
            <w:r w:rsidRPr="009A6DA9">
              <w:rPr>
                <w:b/>
                <w:bCs/>
                <w:i/>
                <w:iCs/>
                <w:lang w:val="vi-VN"/>
              </w:rPr>
              <w:t xml:space="preserve">Sv; Năm 1 </w:t>
            </w:r>
            <w:r w:rsidR="00DE5181" w:rsidRPr="009A6DA9">
              <w:rPr>
                <w:b/>
                <w:bCs/>
                <w:i/>
                <w:iCs/>
                <w:lang w:val="vi-VN"/>
              </w:rPr>
              <w:t xml:space="preserve"> Trường : Đại học Đại Nam </w:t>
            </w:r>
          </w:p>
          <w:p w14:paraId="280E5F90" w14:textId="77777777" w:rsidR="00DE5181" w:rsidRPr="009A6DA9" w:rsidRDefault="00896541" w:rsidP="00DF1CB4">
            <w:pPr>
              <w:pStyle w:val="Text"/>
              <w:rPr>
                <w:b/>
                <w:bCs/>
                <w:i/>
                <w:iCs/>
                <w:lang w:val="vi-VN"/>
              </w:rPr>
            </w:pPr>
            <w:r w:rsidRPr="009A6DA9">
              <w:rPr>
                <w:b/>
                <w:bCs/>
                <w:i/>
                <w:iCs/>
                <w:lang w:val="vi-VN"/>
              </w:rPr>
              <w:t xml:space="preserve">Ngành : Công nghệ kỹ thuật ô tô </w:t>
            </w:r>
          </w:p>
          <w:p w14:paraId="1E712BB6" w14:textId="05A5A94F" w:rsidR="00896541" w:rsidRPr="00AB12C9" w:rsidRDefault="00896541" w:rsidP="00DF1CB4">
            <w:pPr>
              <w:pStyle w:val="Text"/>
              <w:rPr>
                <w:lang w:val="vi-VN"/>
              </w:rPr>
            </w:pPr>
            <w:r w:rsidRPr="009A6DA9">
              <w:rPr>
                <w:b/>
                <w:bCs/>
                <w:i/>
                <w:iCs/>
                <w:lang w:val="vi-VN"/>
              </w:rPr>
              <w:t xml:space="preserve">Địa chỉ : Phố Xốm </w:t>
            </w:r>
            <w:r w:rsidR="00A127CE" w:rsidRPr="009A6DA9">
              <w:rPr>
                <w:b/>
                <w:bCs/>
                <w:i/>
                <w:iCs/>
                <w:lang w:val="vi-VN"/>
              </w:rPr>
              <w:t>Hà Đông</w:t>
            </w:r>
            <w:r w:rsidR="00A127CE">
              <w:rPr>
                <w:lang w:val="vi-VN"/>
              </w:rPr>
              <w:t xml:space="preserve"> </w:t>
            </w:r>
          </w:p>
        </w:tc>
        <w:tc>
          <w:tcPr>
            <w:tcW w:w="284" w:type="dxa"/>
            <w:vMerge w:val="restart"/>
            <w:vAlign w:val="center"/>
          </w:tcPr>
          <w:p w14:paraId="76A69718" w14:textId="77777777" w:rsidR="00AD6FA4" w:rsidRDefault="00AD6FA4" w:rsidP="00DF1CB4"/>
        </w:tc>
        <w:tc>
          <w:tcPr>
            <w:tcW w:w="3560" w:type="dxa"/>
            <w:gridSpan w:val="3"/>
            <w:vMerge w:val="restart"/>
            <w:shd w:val="clear" w:color="auto" w:fill="CADEE5" w:themeFill="background2"/>
          </w:tcPr>
          <w:p w14:paraId="6FFF5EFA" w14:textId="325FFACF" w:rsidR="00AD6FA4" w:rsidRPr="003211F9" w:rsidRDefault="003211F9" w:rsidP="00DF1CB4">
            <w:pPr>
              <w:pStyle w:val="Text"/>
              <w:rPr>
                <w:lang w:val="vi-VN"/>
              </w:rPr>
            </w:pPr>
            <w:proofErr w:type="spellStart"/>
            <w:r>
              <w:t>Đại</w:t>
            </w:r>
            <w:proofErr w:type="spellEnd"/>
            <w:r>
              <w:rPr>
                <w:lang w:val="vi-VN"/>
              </w:rPr>
              <w:t xml:space="preserve"> Học Đại Nam</w:t>
            </w:r>
          </w:p>
          <w:p w14:paraId="1130A0BE" w14:textId="03DDE8F9" w:rsidR="00AD6FA4" w:rsidRPr="00882ABE" w:rsidRDefault="00882ABE" w:rsidP="00342FCE">
            <w:pPr>
              <w:pStyle w:val="Text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</w:p>
          <w:p w14:paraId="5E5754BA" w14:textId="606E42FC" w:rsidR="00AD6FA4" w:rsidRPr="00882ABE" w:rsidRDefault="00AD6FA4" w:rsidP="00882ABE">
            <w:pPr>
              <w:pStyle w:val="Text"/>
              <w:ind w:left="0"/>
              <w:rPr>
                <w:lang w:val="vi-VN"/>
              </w:rPr>
            </w:pPr>
          </w:p>
          <w:p w14:paraId="575A4606" w14:textId="4ACC2545" w:rsidR="00AD6FA4" w:rsidRDefault="001E4E5D" w:rsidP="00DF1CB4">
            <w:pPr>
              <w:pStyle w:val="Text"/>
              <w:rPr>
                <w:lang w:val="vi-VN"/>
              </w:rPr>
            </w:pPr>
            <w:proofErr w:type="gramStart"/>
            <w:r>
              <w:t>GPA</w:t>
            </w:r>
            <w:r>
              <w:rPr>
                <w:lang w:val="vi-VN"/>
              </w:rPr>
              <w:t xml:space="preserve"> :</w:t>
            </w:r>
            <w:proofErr w:type="gramEnd"/>
            <w:r>
              <w:rPr>
                <w:lang w:val="vi-VN"/>
              </w:rPr>
              <w:t xml:space="preserve"> 2.9 </w:t>
            </w:r>
          </w:p>
          <w:p w14:paraId="06F38311" w14:textId="20FBCD85" w:rsidR="009927A0" w:rsidRPr="001E4E5D" w:rsidRDefault="009927A0" w:rsidP="00DF1CB4">
            <w:pPr>
              <w:pStyle w:val="Text"/>
              <w:rPr>
                <w:lang w:val="vi-VN"/>
              </w:rPr>
            </w:pPr>
            <w:r>
              <w:rPr>
                <w:lang w:val="vi-VN"/>
              </w:rPr>
              <w:t>Tuân thủ quy định tham gia các hoạt động của trường</w:t>
            </w:r>
          </w:p>
          <w:p w14:paraId="3D3D47F2" w14:textId="5EF036C9" w:rsidR="00AD6FA4" w:rsidRDefault="00AD6FA4" w:rsidP="00DF1CB4">
            <w:pPr>
              <w:pStyle w:val="Text"/>
            </w:pPr>
          </w:p>
          <w:p w14:paraId="72FDDABD" w14:textId="77777777" w:rsidR="00AD6FA4" w:rsidRDefault="00AD6FA4" w:rsidP="00DF1CB4">
            <w:pPr>
              <w:pStyle w:val="Text"/>
            </w:pPr>
          </w:p>
          <w:p w14:paraId="0FBD7DF9" w14:textId="322A4AFD" w:rsidR="00AD6FA4" w:rsidRDefault="00AD6FA4" w:rsidP="00DF1CB4">
            <w:pPr>
              <w:pStyle w:val="Heading3"/>
            </w:pPr>
          </w:p>
          <w:p w14:paraId="6708C13B" w14:textId="57FD60C6" w:rsidR="00AD6FA4" w:rsidRDefault="00AD6FA4" w:rsidP="00374F18">
            <w:pPr>
              <w:pStyle w:val="ListParagraph"/>
              <w:numPr>
                <w:ilvl w:val="0"/>
                <w:numId w:val="0"/>
              </w:numPr>
            </w:pPr>
          </w:p>
          <w:p w14:paraId="55E9D0D2" w14:textId="4CB43A05" w:rsidR="00AD6FA4" w:rsidRDefault="00AD6FA4" w:rsidP="00DF1CB4">
            <w:pPr>
              <w:pStyle w:val="Heading3"/>
            </w:pPr>
          </w:p>
          <w:p w14:paraId="68B999DC" w14:textId="4D96E048" w:rsidR="00AD6FA4" w:rsidRPr="00AD0DDD" w:rsidRDefault="00AD6FA4" w:rsidP="007D386A">
            <w:pPr>
              <w:pStyle w:val="ListParagraph"/>
              <w:numPr>
                <w:ilvl w:val="0"/>
                <w:numId w:val="0"/>
              </w:numPr>
              <w:ind w:left="527"/>
            </w:pPr>
          </w:p>
        </w:tc>
      </w:tr>
      <w:tr w:rsidR="00AD6FA4" w14:paraId="28CD1393" w14:textId="77777777" w:rsidTr="005E09DE">
        <w:trPr>
          <w:trHeight w:val="567"/>
        </w:trPr>
        <w:tc>
          <w:tcPr>
            <w:tcW w:w="6946" w:type="dxa"/>
            <w:gridSpan w:val="9"/>
            <w:tcBorders>
              <w:bottom w:val="single" w:sz="8" w:space="0" w:color="2C3B57" w:themeColor="text2"/>
            </w:tcBorders>
            <w:vAlign w:val="bottom"/>
          </w:tcPr>
          <w:p w14:paraId="317436A1" w14:textId="79927C75" w:rsidR="00AD6FA4" w:rsidRPr="00C4106A" w:rsidRDefault="00C4106A" w:rsidP="00DF1CB4">
            <w:pPr>
              <w:pStyle w:val="Heading3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 w:cstheme="minorHAnsi"/>
              </w:rPr>
              <w:t>kinh</w:t>
            </w:r>
            <w:r>
              <w:rPr>
                <w:rFonts w:asciiTheme="minorHAnsi" w:hAnsiTheme="minorHAnsi"/>
                <w:lang w:val="vi-VN"/>
              </w:rPr>
              <w:t xml:space="preserve"> nghiệm 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52609255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5DDAAA88" w14:textId="77777777" w:rsidR="00AD6FA4" w:rsidRDefault="00AD6FA4" w:rsidP="00DF1CB4"/>
        </w:tc>
      </w:tr>
      <w:tr w:rsidR="00AD6FA4" w14:paraId="3DE125D3" w14:textId="77777777" w:rsidTr="005E09DE">
        <w:trPr>
          <w:trHeight w:val="567"/>
        </w:trPr>
        <w:tc>
          <w:tcPr>
            <w:tcW w:w="6946" w:type="dxa"/>
            <w:gridSpan w:val="9"/>
            <w:tcBorders>
              <w:top w:val="single" w:sz="8" w:space="0" w:color="2C3B57" w:themeColor="text2"/>
            </w:tcBorders>
          </w:tcPr>
          <w:p w14:paraId="5E74C505" w14:textId="1A08631E" w:rsidR="00AD6FA4" w:rsidRDefault="00AD6FA4" w:rsidP="00DF1CB4">
            <w:pPr>
              <w:pStyle w:val="Dates"/>
            </w:pPr>
          </w:p>
          <w:p w14:paraId="4DC9C241" w14:textId="6DA32003" w:rsidR="00AD6FA4" w:rsidRPr="00315017" w:rsidRDefault="00C4106A" w:rsidP="00814A79">
            <w:pPr>
              <w:pStyle w:val="Text"/>
              <w:rPr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15017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315017">
              <w:rPr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kinh nghiệm </w:t>
            </w:r>
            <w:r w:rsidR="009A6DA9" w:rsidRPr="00315017">
              <w:rPr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tâm lí khách hàng </w:t>
            </w:r>
          </w:p>
          <w:p w14:paraId="502E1C17" w14:textId="6272690C" w:rsidR="00FA4DB0" w:rsidRPr="00315017" w:rsidRDefault="00660C2E" w:rsidP="00DF1CB4">
            <w:pPr>
              <w:pStyle w:val="Dates"/>
              <w:rPr>
                <w:b w:val="0"/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15017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315017">
              <w:rPr>
                <w:b w:val="0"/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làm 1 số công việc tay chân </w:t>
            </w:r>
          </w:p>
          <w:p w14:paraId="36E58F61" w14:textId="59517891" w:rsidR="00660C2E" w:rsidRPr="00315017" w:rsidRDefault="00660C2E" w:rsidP="00DF1CB4">
            <w:pPr>
              <w:pStyle w:val="Dates"/>
              <w:rPr>
                <w:b w:val="0"/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017">
              <w:rPr>
                <w:b w:val="0"/>
                <w:bCs/>
                <w:color w:val="000000" w:themeColor="text1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CÓ kinh nghiệm làm sale </w:t>
            </w:r>
          </w:p>
          <w:p w14:paraId="13F88E74" w14:textId="2D411C52" w:rsidR="00FA4DB0" w:rsidRPr="00315017" w:rsidRDefault="00FA4DB0" w:rsidP="00DF1CB4">
            <w:pPr>
              <w:pStyle w:val="Tex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479282" w14:textId="7598F000" w:rsidR="00AD6FA4" w:rsidRPr="00315017" w:rsidRDefault="00FA4DB0" w:rsidP="00315017">
            <w:pPr>
              <w:pStyle w:val="Dates"/>
              <w:rPr>
                <w:lang w:val="vi-VN"/>
              </w:rPr>
            </w:pPr>
            <w:r>
              <w:t xml:space="preserve"> 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5CC5301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5A9915AB" w14:textId="77777777" w:rsidR="00AD6FA4" w:rsidRDefault="00AD6FA4" w:rsidP="00DF1CB4"/>
        </w:tc>
      </w:tr>
      <w:tr w:rsidR="00AD6FA4" w14:paraId="61CE53A6" w14:textId="77777777" w:rsidTr="005E09DE">
        <w:trPr>
          <w:trHeight w:val="567"/>
        </w:trPr>
        <w:tc>
          <w:tcPr>
            <w:tcW w:w="6946" w:type="dxa"/>
            <w:gridSpan w:val="9"/>
            <w:tcBorders>
              <w:bottom w:val="single" w:sz="8" w:space="0" w:color="2C3B57" w:themeColor="text2"/>
            </w:tcBorders>
            <w:vAlign w:val="bottom"/>
          </w:tcPr>
          <w:p w14:paraId="0174EE4A" w14:textId="1DEB02F5" w:rsidR="00AD6FA4" w:rsidRPr="00D939E2" w:rsidRDefault="00D939E2" w:rsidP="00DF1CB4">
            <w:pPr>
              <w:pStyle w:val="Heading3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 w:cstheme="minorHAnsi"/>
              </w:rPr>
              <w:t>Giao</w:t>
            </w:r>
            <w:r>
              <w:rPr>
                <w:rFonts w:asciiTheme="minorHAnsi" w:hAnsiTheme="minorHAnsi"/>
                <w:lang w:val="vi-VN"/>
              </w:rPr>
              <w:t xml:space="preserve"> tiếp 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7DE6502A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079E5FD0" w14:textId="77777777" w:rsidR="00AD6FA4" w:rsidRDefault="00AD6FA4" w:rsidP="00DF1CB4"/>
        </w:tc>
      </w:tr>
      <w:tr w:rsidR="00AD6FA4" w14:paraId="40E2D804" w14:textId="77777777" w:rsidTr="005E09DE">
        <w:trPr>
          <w:trHeight w:val="567"/>
        </w:trPr>
        <w:tc>
          <w:tcPr>
            <w:tcW w:w="6946" w:type="dxa"/>
            <w:gridSpan w:val="9"/>
            <w:tcBorders>
              <w:top w:val="single" w:sz="8" w:space="0" w:color="2C3B57" w:themeColor="text2"/>
            </w:tcBorders>
          </w:tcPr>
          <w:p w14:paraId="1EA04B8F" w14:textId="77777777" w:rsidR="00AD6FA4" w:rsidRDefault="00C65578" w:rsidP="00DF1CB4">
            <w:pPr>
              <w:pStyle w:val="Text"/>
              <w:rPr>
                <w:lang w:val="vi-VN"/>
              </w:rPr>
            </w:pPr>
            <w:r>
              <w:t>Giao</w:t>
            </w:r>
            <w:r>
              <w:rPr>
                <w:lang w:val="vi-VN"/>
              </w:rPr>
              <w:t xml:space="preserve"> tiếp vui vẻ hòa đồng </w:t>
            </w:r>
            <w:r w:rsidR="005D6E2F">
              <w:rPr>
                <w:lang w:val="vi-VN"/>
              </w:rPr>
              <w:t>thân thiện với mọi người</w:t>
            </w:r>
          </w:p>
          <w:p w14:paraId="436C0423" w14:textId="3D720002" w:rsidR="005D6E2F" w:rsidRPr="00C65578" w:rsidRDefault="005D6E2F" w:rsidP="00DF1CB4">
            <w:pPr>
              <w:pStyle w:val="Text"/>
              <w:rPr>
                <w:lang w:val="vi-VN"/>
              </w:rPr>
            </w:pPr>
            <w:r>
              <w:rPr>
                <w:lang w:val="vi-VN"/>
              </w:rPr>
              <w:t xml:space="preserve">Đang học tiếng anh </w:t>
            </w:r>
            <w:r w:rsidR="00E66B27">
              <w:rPr>
                <w:lang w:val="vi-VN"/>
              </w:rPr>
              <w:t>trung tâm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21E77DB8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48CECEDD" w14:textId="77777777" w:rsidR="00AD6FA4" w:rsidRDefault="00AD6FA4" w:rsidP="00DF1CB4"/>
        </w:tc>
      </w:tr>
      <w:tr w:rsidR="00AD6FA4" w14:paraId="195C8389" w14:textId="77777777" w:rsidTr="00E66B27">
        <w:trPr>
          <w:trHeight w:val="310"/>
        </w:trPr>
        <w:tc>
          <w:tcPr>
            <w:tcW w:w="6946" w:type="dxa"/>
            <w:gridSpan w:val="9"/>
            <w:tcBorders>
              <w:bottom w:val="single" w:sz="8" w:space="0" w:color="2C3B57" w:themeColor="text2"/>
            </w:tcBorders>
            <w:vAlign w:val="bottom"/>
          </w:tcPr>
          <w:p w14:paraId="5985E239" w14:textId="6A008C74" w:rsidR="00AD6FA4" w:rsidRPr="00560EA0" w:rsidRDefault="00D939E2" w:rsidP="00DF1CB4">
            <w:pPr>
              <w:pStyle w:val="Heading3"/>
            </w:pPr>
            <w:r w:rsidRPr="00D939E2">
              <w:t>m</w:t>
            </w:r>
            <w:r w:rsidRPr="00D939E2">
              <w:rPr>
                <w:rFonts w:ascii="Calibri" w:hAnsi="Calibri" w:cs="Calibri"/>
              </w:rPr>
              <w:t>ụ</w:t>
            </w:r>
            <w:r w:rsidRPr="00D939E2">
              <w:t>c tiêu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00449D92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635D9CFD" w14:textId="77777777" w:rsidR="00AD6FA4" w:rsidRDefault="00AD6FA4" w:rsidP="00DF1CB4"/>
        </w:tc>
      </w:tr>
      <w:tr w:rsidR="00AD6FA4" w14:paraId="1096EFE8" w14:textId="77777777" w:rsidTr="005E09DE">
        <w:trPr>
          <w:trHeight w:val="624"/>
        </w:trPr>
        <w:tc>
          <w:tcPr>
            <w:tcW w:w="6946" w:type="dxa"/>
            <w:gridSpan w:val="9"/>
            <w:tcBorders>
              <w:top w:val="single" w:sz="8" w:space="0" w:color="2C3B57" w:themeColor="text2"/>
            </w:tcBorders>
          </w:tcPr>
          <w:p w14:paraId="4712F4D0" w14:textId="77777777" w:rsidR="00AD6FA4" w:rsidRDefault="00315017" w:rsidP="00E66B27">
            <w:pPr>
              <w:pStyle w:val="Text"/>
              <w:rPr>
                <w:lang w:val="vi-VN"/>
              </w:rPr>
            </w:pPr>
            <w:proofErr w:type="spellStart"/>
            <w:r>
              <w:t>Giúp</w:t>
            </w:r>
            <w:proofErr w:type="spellEnd"/>
            <w:r>
              <w:rPr>
                <w:lang w:val="vi-VN"/>
              </w:rPr>
              <w:t xml:space="preserve"> của hàng phát triển phát triển bản thân </w:t>
            </w:r>
          </w:p>
          <w:p w14:paraId="58EE24ED" w14:textId="4AC63263" w:rsidR="00864DF5" w:rsidRPr="00315017" w:rsidRDefault="00864DF5" w:rsidP="00E66B27">
            <w:pPr>
              <w:pStyle w:val="Text"/>
              <w:rPr>
                <w:lang w:val="vi-VN"/>
              </w:rPr>
            </w:pP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430B8AE3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2CDC0ACC" w14:textId="77777777" w:rsidR="00AD6FA4" w:rsidRDefault="00AD6FA4" w:rsidP="00DF1CB4"/>
        </w:tc>
      </w:tr>
      <w:tr w:rsidR="00AD6FA4" w14:paraId="10321C1F" w14:textId="77777777" w:rsidTr="005E09DE">
        <w:trPr>
          <w:trHeight w:val="567"/>
        </w:trPr>
        <w:tc>
          <w:tcPr>
            <w:tcW w:w="6946" w:type="dxa"/>
            <w:gridSpan w:val="9"/>
            <w:tcBorders>
              <w:bottom w:val="single" w:sz="8" w:space="0" w:color="2C3B57" w:themeColor="text2"/>
            </w:tcBorders>
            <w:vAlign w:val="bottom"/>
          </w:tcPr>
          <w:p w14:paraId="097E48D0" w14:textId="6A302C91" w:rsidR="00AD6FA4" w:rsidRPr="00560EA0" w:rsidRDefault="00E47682" w:rsidP="00DF1CB4">
            <w:pPr>
              <w:pStyle w:val="Heading3"/>
            </w:pPr>
            <w:r>
              <w:rPr>
                <w:rFonts w:asciiTheme="minorHAnsi" w:hAnsiTheme="minorHAnsi" w:cstheme="minorHAnsi"/>
              </w:rPr>
              <w:t>Hết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4CBC0983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64C5B809" w14:textId="77777777" w:rsidR="00AD6FA4" w:rsidRDefault="00AD6FA4" w:rsidP="00DF1CB4"/>
        </w:tc>
      </w:tr>
      <w:tr w:rsidR="00AD6FA4" w14:paraId="6DC69D51" w14:textId="77777777" w:rsidTr="005E09DE">
        <w:trPr>
          <w:trHeight w:val="797"/>
        </w:trPr>
        <w:tc>
          <w:tcPr>
            <w:tcW w:w="6946" w:type="dxa"/>
            <w:gridSpan w:val="9"/>
            <w:tcBorders>
              <w:top w:val="single" w:sz="8" w:space="0" w:color="2C3B57" w:themeColor="text2"/>
            </w:tcBorders>
          </w:tcPr>
          <w:p w14:paraId="6D6D857C" w14:textId="58CCC58F" w:rsidR="00AD6FA4" w:rsidRPr="00560EA0" w:rsidRDefault="00AD6FA4" w:rsidP="00DF1CB4">
            <w:pPr>
              <w:pStyle w:val="Text"/>
            </w:pP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DA6D70B" w14:textId="77777777" w:rsidR="00AD6FA4" w:rsidRDefault="00AD6FA4" w:rsidP="00DF1CB4"/>
        </w:tc>
        <w:tc>
          <w:tcPr>
            <w:tcW w:w="3560" w:type="dxa"/>
            <w:gridSpan w:val="3"/>
            <w:vMerge/>
            <w:shd w:val="clear" w:color="auto" w:fill="CADEE5" w:themeFill="background2"/>
            <w:vAlign w:val="center"/>
          </w:tcPr>
          <w:p w14:paraId="2494712D" w14:textId="77777777" w:rsidR="00AD6FA4" w:rsidRDefault="00AD6FA4" w:rsidP="00DF1CB4"/>
        </w:tc>
      </w:tr>
      <w:tr w:rsidR="00AD6FA4" w14:paraId="22AF411E" w14:textId="77777777" w:rsidTr="005E09DE">
        <w:trPr>
          <w:trHeight w:val="482"/>
        </w:trPr>
        <w:tc>
          <w:tcPr>
            <w:tcW w:w="10790" w:type="dxa"/>
            <w:gridSpan w:val="13"/>
            <w:tcBorders>
              <w:bottom w:val="single" w:sz="36" w:space="0" w:color="CADEE5" w:themeColor="background2"/>
            </w:tcBorders>
          </w:tcPr>
          <w:p w14:paraId="778E21AF" w14:textId="77777777" w:rsidR="00AD6FA4" w:rsidRDefault="00AD6FA4" w:rsidP="00DF1CB4"/>
        </w:tc>
      </w:tr>
    </w:tbl>
    <w:p w14:paraId="3861F032" w14:textId="77777777"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0DCC" w14:textId="77777777" w:rsidR="005D7B10" w:rsidRDefault="005D7B10" w:rsidP="00DF1CB4">
      <w:r>
        <w:separator/>
      </w:r>
    </w:p>
  </w:endnote>
  <w:endnote w:type="continuationSeparator" w:id="0">
    <w:p w14:paraId="7EA9CC53" w14:textId="77777777" w:rsidR="005D7B10" w:rsidRDefault="005D7B10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5E0F" w14:textId="77777777" w:rsidR="005D7B10" w:rsidRDefault="005D7B10" w:rsidP="00DF1CB4">
      <w:r>
        <w:separator/>
      </w:r>
    </w:p>
  </w:footnote>
  <w:footnote w:type="continuationSeparator" w:id="0">
    <w:p w14:paraId="60D89F11" w14:textId="77777777" w:rsidR="005D7B10" w:rsidRDefault="005D7B10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37505">
    <w:abstractNumId w:val="0"/>
  </w:num>
  <w:num w:numId="2" w16cid:durableId="611740647">
    <w:abstractNumId w:val="1"/>
  </w:num>
  <w:num w:numId="3" w16cid:durableId="1881818967">
    <w:abstractNumId w:val="2"/>
  </w:num>
  <w:num w:numId="4" w16cid:durableId="1714306514">
    <w:abstractNumId w:val="3"/>
  </w:num>
  <w:num w:numId="5" w16cid:durableId="1845243897">
    <w:abstractNumId w:val="8"/>
  </w:num>
  <w:num w:numId="6" w16cid:durableId="881210659">
    <w:abstractNumId w:val="4"/>
  </w:num>
  <w:num w:numId="7" w16cid:durableId="2058845864">
    <w:abstractNumId w:val="5"/>
  </w:num>
  <w:num w:numId="8" w16cid:durableId="1944727088">
    <w:abstractNumId w:val="6"/>
  </w:num>
  <w:num w:numId="9" w16cid:durableId="826827264">
    <w:abstractNumId w:val="7"/>
  </w:num>
  <w:num w:numId="10" w16cid:durableId="1479229315">
    <w:abstractNumId w:val="9"/>
  </w:num>
  <w:num w:numId="11" w16cid:durableId="11298560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4F"/>
    <w:rsid w:val="001E4E5D"/>
    <w:rsid w:val="001F4205"/>
    <w:rsid w:val="0027519E"/>
    <w:rsid w:val="002B73E2"/>
    <w:rsid w:val="002D3AB8"/>
    <w:rsid w:val="00315017"/>
    <w:rsid w:val="003211F9"/>
    <w:rsid w:val="00342FCE"/>
    <w:rsid w:val="00374F18"/>
    <w:rsid w:val="00413477"/>
    <w:rsid w:val="004A586E"/>
    <w:rsid w:val="0052446D"/>
    <w:rsid w:val="00560EA0"/>
    <w:rsid w:val="005D6E2F"/>
    <w:rsid w:val="005D7B10"/>
    <w:rsid w:val="005E09DE"/>
    <w:rsid w:val="005F5561"/>
    <w:rsid w:val="00660C2E"/>
    <w:rsid w:val="00680892"/>
    <w:rsid w:val="006C60E6"/>
    <w:rsid w:val="0078747F"/>
    <w:rsid w:val="0079185A"/>
    <w:rsid w:val="00791A4B"/>
    <w:rsid w:val="007D386A"/>
    <w:rsid w:val="007E1819"/>
    <w:rsid w:val="00814A79"/>
    <w:rsid w:val="00864DF5"/>
    <w:rsid w:val="0087194F"/>
    <w:rsid w:val="0088087E"/>
    <w:rsid w:val="00882ABE"/>
    <w:rsid w:val="00896541"/>
    <w:rsid w:val="008C34A0"/>
    <w:rsid w:val="009115F5"/>
    <w:rsid w:val="00920965"/>
    <w:rsid w:val="009835F5"/>
    <w:rsid w:val="009927A0"/>
    <w:rsid w:val="009A6DA9"/>
    <w:rsid w:val="009D1236"/>
    <w:rsid w:val="00A127CE"/>
    <w:rsid w:val="00A520FA"/>
    <w:rsid w:val="00A978ED"/>
    <w:rsid w:val="00AB03FA"/>
    <w:rsid w:val="00AB12C9"/>
    <w:rsid w:val="00AD0DDD"/>
    <w:rsid w:val="00AD6FA4"/>
    <w:rsid w:val="00C4106A"/>
    <w:rsid w:val="00C65578"/>
    <w:rsid w:val="00D06709"/>
    <w:rsid w:val="00D13C54"/>
    <w:rsid w:val="00D30C9D"/>
    <w:rsid w:val="00D74C88"/>
    <w:rsid w:val="00D939E2"/>
    <w:rsid w:val="00DD683E"/>
    <w:rsid w:val="00DE4053"/>
    <w:rsid w:val="00DE5181"/>
    <w:rsid w:val="00DF1CB4"/>
    <w:rsid w:val="00E14266"/>
    <w:rsid w:val="00E47682"/>
    <w:rsid w:val="00E66B27"/>
    <w:rsid w:val="00E87A5F"/>
    <w:rsid w:val="00EB5499"/>
    <w:rsid w:val="00F0687E"/>
    <w:rsid w:val="00F56BAC"/>
    <w:rsid w:val="00F737C1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6A2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ED991196D84EB3BED4956542164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A1C99-5266-4985-A39C-CE81A9EE58D2}"/>
      </w:docPartPr>
      <w:docPartBody>
        <w:p w:rsidR="002D7818" w:rsidRDefault="008742CA">
          <w:pPr>
            <w:pStyle w:val="B0ED991196D84EB3BED4956542164448"/>
          </w:pPr>
          <w:r w:rsidRPr="00AD0DDD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17903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E3"/>
    <w:rsid w:val="002D7818"/>
    <w:rsid w:val="004B59E3"/>
    <w:rsid w:val="008742CA"/>
    <w:rsid w:val="00A87A74"/>
    <w:rsid w:val="00A978ED"/>
    <w:rsid w:val="00F7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ED991196D84EB3BED4956542164448">
    <w:name w:val="B0ED991196D84EB3BED4956542164448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kern w:val="0"/>
      <w:sz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2026-01-03T16:21:00Z</dcterms:created>
  <dcterms:modified xsi:type="dcterms:W3CDTF">2026-01-03T16:21:00Z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